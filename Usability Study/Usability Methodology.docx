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7E1F99" w14:textId="2ECD0AA1" w:rsidR="00076856" w:rsidRPr="00874AA1" w:rsidRDefault="001F6A51" w:rsidP="00874AA1">
      <w:pPr>
        <w:pStyle w:val="Title"/>
      </w:pPr>
      <w:r>
        <w:t>Usability Test</w:t>
      </w:r>
      <w:r w:rsidR="003D7A4B">
        <w:t xml:space="preserve"> Plan</w:t>
      </w:r>
    </w:p>
    <w:p w14:paraId="608F1CED" w14:textId="77777777" w:rsidR="00076856" w:rsidRPr="00874AA1" w:rsidRDefault="001F6A51" w:rsidP="00874AA1">
      <w:pPr>
        <w:pStyle w:val="Title"/>
      </w:pPr>
      <w:r>
        <w:t>Higher Education Study Planner</w:t>
      </w:r>
    </w:p>
    <w:p w14:paraId="6D55A31C" w14:textId="77777777" w:rsidR="00563FE4" w:rsidRDefault="00C07B50" w:rsidP="006C72F8">
      <w:pPr>
        <w:pStyle w:val="Heading1"/>
      </w:pPr>
      <w:r>
        <w:t xml:space="preserve">Purpose and </w:t>
      </w:r>
      <w:r w:rsidR="001F6A51">
        <w:t>Scope:</w:t>
      </w:r>
    </w:p>
    <w:p w14:paraId="095F6269" w14:textId="77777777" w:rsidR="006C72F8" w:rsidRDefault="006C72F8" w:rsidP="006C72F8">
      <w:pPr>
        <w:pStyle w:val="Heading1"/>
      </w:pPr>
    </w:p>
    <w:p w14:paraId="2B4F05BA" w14:textId="77777777" w:rsidR="00C07B50" w:rsidRDefault="00C07B50" w:rsidP="006C72F8">
      <w:pPr>
        <w:rPr>
          <w:rFonts w:ascii="Calibri" w:hAnsi="Calibri" w:cs="Calibri"/>
        </w:rPr>
      </w:pPr>
      <w:r>
        <w:rPr>
          <w:rFonts w:ascii="Calibri" w:hAnsi="Calibri" w:cs="Calibri"/>
        </w:rPr>
        <w:t>The purpose of this</w:t>
      </w:r>
      <w:r w:rsidRPr="00C07B50">
        <w:rPr>
          <w:rFonts w:ascii="Calibri" w:hAnsi="Calibri" w:cs="Calibri"/>
        </w:rPr>
        <w:t xml:space="preserve"> study </w:t>
      </w:r>
      <w:r>
        <w:rPr>
          <w:rFonts w:ascii="Calibri" w:hAnsi="Calibri" w:cs="Calibri"/>
        </w:rPr>
        <w:t>is</w:t>
      </w:r>
      <w:r w:rsidRPr="00C07B50">
        <w:rPr>
          <w:rFonts w:ascii="Calibri" w:hAnsi="Calibri" w:cs="Calibri"/>
        </w:rPr>
        <w:t xml:space="preserve"> to</w:t>
      </w:r>
      <w:r>
        <w:rPr>
          <w:rFonts w:ascii="Calibri" w:hAnsi="Calibri" w:cs="Calibri"/>
        </w:rPr>
        <w:t>:</w:t>
      </w:r>
    </w:p>
    <w:p w14:paraId="119B7129" w14:textId="77777777" w:rsidR="00C07B50" w:rsidRDefault="00C07B50" w:rsidP="006C72F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07B50">
        <w:rPr>
          <w:rFonts w:ascii="Calibri" w:hAnsi="Calibri" w:cs="Calibri"/>
        </w:rPr>
        <w:t xml:space="preserve">investigate </w:t>
      </w:r>
      <w:r w:rsidR="00551F99">
        <w:rPr>
          <w:rFonts w:ascii="Calibri" w:hAnsi="Calibri" w:cs="Calibri"/>
        </w:rPr>
        <w:t xml:space="preserve">the </w:t>
      </w:r>
      <w:r w:rsidRPr="00C07B50">
        <w:rPr>
          <w:rFonts w:ascii="Calibri" w:hAnsi="Calibri" w:cs="Calibri"/>
        </w:rPr>
        <w:t>satisfaction levels</w:t>
      </w:r>
      <w:r w:rsidR="00551F99">
        <w:rPr>
          <w:rFonts w:ascii="Calibri" w:hAnsi="Calibri" w:cs="Calibri"/>
        </w:rPr>
        <w:t xml:space="preserve"> of end users with the current working prototype</w:t>
      </w:r>
    </w:p>
    <w:p w14:paraId="1350FB67" w14:textId="77777777" w:rsidR="00C07B50" w:rsidRDefault="00C07B50" w:rsidP="006C72F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C07B50">
        <w:rPr>
          <w:rFonts w:ascii="Calibri" w:hAnsi="Calibri" w:cs="Calibri"/>
        </w:rPr>
        <w:t>identify any errors in the</w:t>
      </w:r>
      <w:r w:rsidR="00551F99">
        <w:rPr>
          <w:rFonts w:ascii="Calibri" w:hAnsi="Calibri" w:cs="Calibri"/>
        </w:rPr>
        <w:t xml:space="preserve"> prototype’s</w:t>
      </w:r>
      <w:r w:rsidRPr="00C07B50">
        <w:rPr>
          <w:rFonts w:ascii="Calibri" w:hAnsi="Calibri" w:cs="Calibri"/>
        </w:rPr>
        <w:t xml:space="preserve"> design that can be corrected</w:t>
      </w:r>
    </w:p>
    <w:p w14:paraId="24C9592A" w14:textId="77777777" w:rsidR="00551F99" w:rsidRDefault="00551F99" w:rsidP="006C72F8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collect data, both qualitative and quantitative, that can inform further design decisions</w:t>
      </w:r>
    </w:p>
    <w:p w14:paraId="5B6E6351" w14:textId="77777777" w:rsidR="006C72F8" w:rsidRDefault="006C72F8" w:rsidP="006C72F8">
      <w:pPr>
        <w:rPr>
          <w:rFonts w:ascii="Calibri" w:hAnsi="Calibri" w:cs="Calibri"/>
        </w:rPr>
      </w:pPr>
    </w:p>
    <w:p w14:paraId="34E50A12" w14:textId="77777777" w:rsidR="001F6A51" w:rsidRDefault="00551F99" w:rsidP="006C72F8">
      <w:pPr>
        <w:rPr>
          <w:rFonts w:ascii="Calibri" w:hAnsi="Calibri" w:cs="Calibri"/>
        </w:rPr>
      </w:pPr>
      <w:r>
        <w:rPr>
          <w:rFonts w:ascii="Calibri" w:hAnsi="Calibri" w:cs="Calibri"/>
        </w:rPr>
        <w:t>The scope of this project will be to test the</w:t>
      </w:r>
      <w:r w:rsidR="006C72F8">
        <w:rPr>
          <w:rFonts w:ascii="Calibri" w:hAnsi="Calibri" w:cs="Calibri"/>
        </w:rPr>
        <w:t xml:space="preserve"> navigation, content, and ease of use of both the</w:t>
      </w:r>
      <w:r>
        <w:rPr>
          <w:rFonts w:ascii="Calibri" w:hAnsi="Calibri" w:cs="Calibri"/>
        </w:rPr>
        <w:t xml:space="preserve"> mobile application and accompanying lecturer portal. </w:t>
      </w:r>
    </w:p>
    <w:p w14:paraId="51C020BE" w14:textId="77777777" w:rsidR="006C72F8" w:rsidRPr="00551F99" w:rsidRDefault="006C72F8" w:rsidP="006C72F8">
      <w:pPr>
        <w:rPr>
          <w:rFonts w:ascii="Calibri" w:hAnsi="Calibri" w:cs="Calibri"/>
        </w:rPr>
      </w:pPr>
    </w:p>
    <w:p w14:paraId="52B4E872" w14:textId="77777777" w:rsidR="001F6A51" w:rsidRDefault="001F6A51" w:rsidP="00EF7AB2">
      <w:pPr>
        <w:pStyle w:val="Heading1"/>
      </w:pPr>
      <w:r>
        <w:t>Schedule and Location:</w:t>
      </w:r>
    </w:p>
    <w:p w14:paraId="01464BF0" w14:textId="77777777" w:rsidR="006C72F8" w:rsidRPr="006C72F8" w:rsidRDefault="006C72F8" w:rsidP="006C72F8">
      <w:pPr>
        <w:pStyle w:val="Heading1"/>
        <w:spacing w:after="120"/>
        <w:rPr>
          <w:sz w:val="21"/>
          <w:szCs w:val="22"/>
        </w:rPr>
      </w:pPr>
    </w:p>
    <w:p w14:paraId="00DBE698" w14:textId="77777777" w:rsidR="001F6A51" w:rsidRPr="006C72F8" w:rsidRDefault="006C72F8" w:rsidP="006C72F8">
      <w:pPr>
        <w:pStyle w:val="Heading1"/>
        <w:rPr>
          <w:rFonts w:ascii="Calibri" w:hAnsi="Calibri" w:cs="Calibri"/>
          <w:b w:val="0"/>
          <w:bCs/>
          <w:sz w:val="24"/>
          <w:szCs w:val="28"/>
        </w:rPr>
      </w:pPr>
      <w:r w:rsidRPr="006C72F8">
        <w:rPr>
          <w:rFonts w:ascii="Calibri" w:hAnsi="Calibri" w:cs="Calibri"/>
          <w:b w:val="0"/>
          <w:bCs/>
          <w:sz w:val="24"/>
          <w:szCs w:val="28"/>
        </w:rPr>
        <w:t>Earl Mountbatten Building, Week 8</w:t>
      </w:r>
    </w:p>
    <w:p w14:paraId="0F2A15BD" w14:textId="77777777" w:rsidR="006C72F8" w:rsidRPr="00874AA1" w:rsidRDefault="006C72F8" w:rsidP="001F6A51">
      <w:pPr>
        <w:pStyle w:val="Heading1"/>
      </w:pPr>
    </w:p>
    <w:p w14:paraId="5C909B55" w14:textId="77777777" w:rsidR="001F6A51" w:rsidRDefault="001F6A51" w:rsidP="00EF7AB2">
      <w:pPr>
        <w:pStyle w:val="Heading1"/>
      </w:pPr>
      <w:r>
        <w:t>Sessions</w:t>
      </w:r>
      <w:r w:rsidR="006C72F8">
        <w:t xml:space="preserve"> and Participants</w:t>
      </w:r>
      <w:r>
        <w:t>:</w:t>
      </w:r>
    </w:p>
    <w:p w14:paraId="32A3E8C1" w14:textId="77777777" w:rsidR="001F6A51" w:rsidRPr="00EF7AB2" w:rsidRDefault="001F6A51" w:rsidP="001F6A51">
      <w:pPr>
        <w:pStyle w:val="Heading1"/>
        <w:rPr>
          <w:sz w:val="22"/>
          <w:szCs w:val="24"/>
        </w:rPr>
      </w:pPr>
    </w:p>
    <w:p w14:paraId="5525003D" w14:textId="77777777" w:rsidR="006C72F8" w:rsidRDefault="006C72F8" w:rsidP="001F6A51">
      <w:pPr>
        <w:pStyle w:val="Heading1"/>
        <w:rPr>
          <w:rFonts w:ascii="Calibri" w:hAnsi="Calibri" w:cs="Calibri"/>
          <w:b w:val="0"/>
          <w:bCs/>
          <w:sz w:val="24"/>
          <w:szCs w:val="28"/>
        </w:rPr>
      </w:pPr>
      <w:r>
        <w:rPr>
          <w:rFonts w:ascii="Calibri" w:hAnsi="Calibri" w:cs="Calibri"/>
          <w:b w:val="0"/>
          <w:bCs/>
          <w:sz w:val="24"/>
          <w:szCs w:val="28"/>
        </w:rPr>
        <w:t>This usability test will be split into two sessions:</w:t>
      </w:r>
    </w:p>
    <w:p w14:paraId="078712FC" w14:textId="77777777" w:rsidR="006C72F8" w:rsidRDefault="006C72F8" w:rsidP="006C72F8">
      <w:pPr>
        <w:pStyle w:val="Heading1"/>
        <w:numPr>
          <w:ilvl w:val="0"/>
          <w:numId w:val="5"/>
        </w:numPr>
        <w:rPr>
          <w:rFonts w:ascii="Calibri" w:hAnsi="Calibri" w:cs="Calibri"/>
          <w:b w:val="0"/>
          <w:bCs/>
          <w:sz w:val="24"/>
          <w:szCs w:val="28"/>
        </w:rPr>
      </w:pPr>
      <w:r>
        <w:rPr>
          <w:rFonts w:ascii="Calibri" w:hAnsi="Calibri" w:cs="Calibri"/>
          <w:b w:val="0"/>
          <w:bCs/>
          <w:sz w:val="24"/>
          <w:szCs w:val="28"/>
        </w:rPr>
        <w:t>The first will involve 1</w:t>
      </w:r>
      <w:r w:rsidRPr="006C72F8">
        <w:rPr>
          <w:rFonts w:ascii="Calibri" w:hAnsi="Calibri" w:cs="Calibri"/>
          <w:b w:val="0"/>
          <w:bCs/>
          <w:sz w:val="24"/>
          <w:szCs w:val="28"/>
          <w:vertAlign w:val="superscript"/>
        </w:rPr>
        <w:t>st</w:t>
      </w:r>
      <w:r>
        <w:rPr>
          <w:rFonts w:ascii="Calibri" w:hAnsi="Calibri" w:cs="Calibri"/>
          <w:b w:val="0"/>
          <w:bCs/>
          <w:sz w:val="24"/>
          <w:szCs w:val="28"/>
        </w:rPr>
        <w:t xml:space="preserve"> and 2</w:t>
      </w:r>
      <w:r w:rsidRPr="006C72F8">
        <w:rPr>
          <w:rFonts w:ascii="Calibri" w:hAnsi="Calibri" w:cs="Calibri"/>
          <w:b w:val="0"/>
          <w:bCs/>
          <w:sz w:val="24"/>
          <w:szCs w:val="28"/>
          <w:vertAlign w:val="superscript"/>
        </w:rPr>
        <w:t>nd</w:t>
      </w:r>
      <w:r>
        <w:rPr>
          <w:rFonts w:ascii="Calibri" w:hAnsi="Calibri" w:cs="Calibri"/>
          <w:b w:val="0"/>
          <w:bCs/>
          <w:sz w:val="24"/>
          <w:szCs w:val="28"/>
        </w:rPr>
        <w:t xml:space="preserve"> year Heriot-Watt University students who will be asked to use the mobile application.</w:t>
      </w:r>
    </w:p>
    <w:p w14:paraId="63EFF375" w14:textId="77777777" w:rsidR="006C72F8" w:rsidRDefault="006C72F8" w:rsidP="006C72F8">
      <w:pPr>
        <w:pStyle w:val="Heading1"/>
        <w:numPr>
          <w:ilvl w:val="0"/>
          <w:numId w:val="5"/>
        </w:numPr>
        <w:rPr>
          <w:rFonts w:ascii="Calibri" w:hAnsi="Calibri" w:cs="Calibri"/>
          <w:b w:val="0"/>
          <w:bCs/>
          <w:sz w:val="24"/>
          <w:szCs w:val="28"/>
        </w:rPr>
      </w:pPr>
      <w:r>
        <w:rPr>
          <w:rFonts w:ascii="Calibri" w:hAnsi="Calibri" w:cs="Calibri"/>
          <w:b w:val="0"/>
          <w:bCs/>
          <w:sz w:val="24"/>
          <w:szCs w:val="28"/>
        </w:rPr>
        <w:t>The second will involve lecturer staff at Heriot-Watt University who will be asked to use the desktop system.</w:t>
      </w:r>
    </w:p>
    <w:p w14:paraId="075BCC43" w14:textId="77777777" w:rsidR="006C72F8" w:rsidRDefault="006C72F8" w:rsidP="006C72F8">
      <w:pPr>
        <w:pStyle w:val="Heading1"/>
        <w:rPr>
          <w:rFonts w:ascii="Calibri" w:hAnsi="Calibri" w:cs="Calibri"/>
          <w:b w:val="0"/>
          <w:bCs/>
          <w:sz w:val="24"/>
          <w:szCs w:val="28"/>
        </w:rPr>
      </w:pPr>
    </w:p>
    <w:p w14:paraId="67B7EA5F" w14:textId="77777777" w:rsidR="006C72F8" w:rsidRDefault="006C72F8" w:rsidP="001F6A51">
      <w:pPr>
        <w:pStyle w:val="Heading1"/>
        <w:rPr>
          <w:rFonts w:ascii="Calibri" w:hAnsi="Calibri" w:cs="Calibri"/>
          <w:b w:val="0"/>
          <w:bCs/>
          <w:sz w:val="24"/>
          <w:szCs w:val="28"/>
        </w:rPr>
      </w:pPr>
      <w:r>
        <w:rPr>
          <w:rFonts w:ascii="Calibri" w:hAnsi="Calibri" w:cs="Calibri"/>
          <w:b w:val="0"/>
          <w:bCs/>
          <w:sz w:val="24"/>
          <w:szCs w:val="28"/>
        </w:rPr>
        <w:t xml:space="preserve">Both sessions will be aimed at </w:t>
      </w:r>
      <w:r w:rsidR="00EF7AB2">
        <w:rPr>
          <w:rFonts w:ascii="Calibri" w:hAnsi="Calibri" w:cs="Calibri"/>
          <w:b w:val="0"/>
          <w:bCs/>
          <w:sz w:val="24"/>
          <w:szCs w:val="28"/>
        </w:rPr>
        <w:t>including between 5-10 participants, some being from a computing background and other not so.</w:t>
      </w:r>
    </w:p>
    <w:p w14:paraId="15A73C05" w14:textId="77777777" w:rsidR="006C72F8" w:rsidRPr="006C72F8" w:rsidRDefault="006C72F8" w:rsidP="001F6A51">
      <w:pPr>
        <w:pStyle w:val="Heading1"/>
        <w:rPr>
          <w:sz w:val="22"/>
          <w:szCs w:val="24"/>
        </w:rPr>
      </w:pPr>
    </w:p>
    <w:p w14:paraId="4BB648CF" w14:textId="77777777" w:rsidR="001F6A51" w:rsidRPr="00874AA1" w:rsidRDefault="001F6A51" w:rsidP="00EF7AB2">
      <w:pPr>
        <w:pStyle w:val="Heading1"/>
      </w:pPr>
      <w:r>
        <w:t>Equipment:</w:t>
      </w:r>
    </w:p>
    <w:p w14:paraId="2B14017F" w14:textId="77777777" w:rsidR="001F6A51" w:rsidRPr="00EF7AB2" w:rsidRDefault="001F6A51" w:rsidP="00874AA1">
      <w:pPr>
        <w:pStyle w:val="Heading1"/>
        <w:rPr>
          <w:sz w:val="22"/>
          <w:szCs w:val="24"/>
        </w:rPr>
      </w:pPr>
    </w:p>
    <w:p w14:paraId="398A25E0" w14:textId="77777777" w:rsidR="00EF7AB2" w:rsidRPr="00EF7AB2" w:rsidRDefault="00EF7AB2" w:rsidP="00874AA1">
      <w:pPr>
        <w:pStyle w:val="Heading1"/>
        <w:rPr>
          <w:rFonts w:ascii="Calibri" w:hAnsi="Calibri" w:cs="Calibri"/>
          <w:b w:val="0"/>
          <w:bCs/>
          <w:sz w:val="24"/>
          <w:szCs w:val="28"/>
        </w:rPr>
      </w:pPr>
      <w:r w:rsidRPr="00EF7AB2">
        <w:rPr>
          <w:rFonts w:ascii="Calibri" w:hAnsi="Calibri" w:cs="Calibri"/>
          <w:b w:val="0"/>
          <w:bCs/>
          <w:sz w:val="24"/>
          <w:szCs w:val="28"/>
        </w:rPr>
        <w:t xml:space="preserve">Desktop computers will be required for the lecturer usability test; therefore, this test will be run in a to be determined windows </w:t>
      </w:r>
      <w:r>
        <w:rPr>
          <w:rFonts w:ascii="Calibri" w:hAnsi="Calibri" w:cs="Calibri"/>
          <w:b w:val="0"/>
          <w:bCs/>
          <w:sz w:val="24"/>
          <w:szCs w:val="28"/>
        </w:rPr>
        <w:t>lab in Earl Mountbatten. The test involving students will require mobile devices, both iOS and Android, which will need to have the Expo Application pre-installed.</w:t>
      </w:r>
    </w:p>
    <w:p w14:paraId="03DBD9D2" w14:textId="77777777" w:rsidR="001F6A51" w:rsidRPr="00EF7AB2" w:rsidRDefault="001F6A51" w:rsidP="00874AA1">
      <w:pPr>
        <w:pStyle w:val="Heading1"/>
        <w:rPr>
          <w:sz w:val="22"/>
          <w:szCs w:val="24"/>
        </w:rPr>
      </w:pPr>
    </w:p>
    <w:p w14:paraId="243FFFCB" w14:textId="7383CE34" w:rsidR="00563FE4" w:rsidRPr="00874AA1" w:rsidRDefault="003D7A4B" w:rsidP="00EF7AB2">
      <w:pPr>
        <w:pStyle w:val="Heading1"/>
      </w:pPr>
      <w:r>
        <w:t xml:space="preserve">Concurrent </w:t>
      </w:r>
      <w:r w:rsidR="00FA505C">
        <w:t>Probing</w:t>
      </w:r>
      <w:r>
        <w:t xml:space="preserve"> (C</w:t>
      </w:r>
      <w:r w:rsidR="00FA505C">
        <w:t>P</w:t>
      </w:r>
      <w:r>
        <w:t>) Approach</w:t>
      </w:r>
      <w:r w:rsidR="001F6A51">
        <w:t>:</w:t>
      </w:r>
    </w:p>
    <w:p w14:paraId="4644D28E" w14:textId="77777777" w:rsidR="00EF7AB2" w:rsidRDefault="00EF7AB2" w:rsidP="00EF7AB2">
      <w:pPr>
        <w:pStyle w:val="ListBullet"/>
        <w:numPr>
          <w:ilvl w:val="0"/>
          <w:numId w:val="0"/>
        </w:numPr>
      </w:pPr>
    </w:p>
    <w:p w14:paraId="18B97999" w14:textId="4E42AEE5" w:rsidR="00AA0470" w:rsidRDefault="00B27EAA" w:rsidP="00EF7AB2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Both sessions will involve</w:t>
      </w:r>
      <w:r w:rsidR="003D7A4B">
        <w:rPr>
          <w:rFonts w:ascii="Calibri" w:hAnsi="Calibri" w:cs="Calibri"/>
          <w:sz w:val="24"/>
          <w:szCs w:val="28"/>
        </w:rPr>
        <w:t xml:space="preserve"> participants </w:t>
      </w:r>
      <w:r w:rsidR="00FA505C">
        <w:rPr>
          <w:rFonts w:ascii="Calibri" w:hAnsi="Calibri" w:cs="Calibri"/>
          <w:sz w:val="24"/>
          <w:szCs w:val="28"/>
        </w:rPr>
        <w:t>testing each feature</w:t>
      </w:r>
      <w:r>
        <w:rPr>
          <w:rFonts w:ascii="Calibri" w:hAnsi="Calibri" w:cs="Calibri"/>
          <w:sz w:val="24"/>
          <w:szCs w:val="28"/>
        </w:rPr>
        <w:t xml:space="preserve"> </w:t>
      </w:r>
      <w:r w:rsidR="00FA505C">
        <w:rPr>
          <w:rFonts w:ascii="Calibri" w:hAnsi="Calibri" w:cs="Calibri"/>
          <w:sz w:val="24"/>
          <w:szCs w:val="28"/>
        </w:rPr>
        <w:t xml:space="preserve">of </w:t>
      </w:r>
      <w:r>
        <w:rPr>
          <w:rFonts w:ascii="Calibri" w:hAnsi="Calibri" w:cs="Calibri"/>
          <w:sz w:val="24"/>
          <w:szCs w:val="28"/>
        </w:rPr>
        <w:t>the</w:t>
      </w:r>
      <w:r w:rsidR="003D7A4B">
        <w:rPr>
          <w:rFonts w:ascii="Calibri" w:hAnsi="Calibri" w:cs="Calibri"/>
          <w:sz w:val="24"/>
          <w:szCs w:val="28"/>
        </w:rPr>
        <w:t>ir</w:t>
      </w:r>
      <w:r>
        <w:rPr>
          <w:rFonts w:ascii="Calibri" w:hAnsi="Calibri" w:cs="Calibri"/>
          <w:sz w:val="24"/>
          <w:szCs w:val="28"/>
        </w:rPr>
        <w:t xml:space="preserve"> given system for a period of 15</w:t>
      </w:r>
      <w:r w:rsidR="003D7A4B">
        <w:rPr>
          <w:rFonts w:ascii="Calibri" w:hAnsi="Calibri" w:cs="Calibri"/>
          <w:sz w:val="24"/>
          <w:szCs w:val="28"/>
        </w:rPr>
        <w:t>-20</w:t>
      </w:r>
      <w:r>
        <w:rPr>
          <w:rFonts w:ascii="Calibri" w:hAnsi="Calibri" w:cs="Calibri"/>
          <w:sz w:val="24"/>
          <w:szCs w:val="28"/>
        </w:rPr>
        <w:t xml:space="preserve"> minutes. </w:t>
      </w:r>
      <w:r w:rsidR="003D7A4B">
        <w:rPr>
          <w:rFonts w:ascii="Calibri" w:hAnsi="Calibri" w:cs="Calibri"/>
          <w:sz w:val="24"/>
          <w:szCs w:val="28"/>
        </w:rPr>
        <w:t>I will use a C</w:t>
      </w:r>
      <w:r w:rsidR="00FA505C">
        <w:rPr>
          <w:rFonts w:ascii="Calibri" w:hAnsi="Calibri" w:cs="Calibri"/>
          <w:sz w:val="24"/>
          <w:szCs w:val="28"/>
        </w:rPr>
        <w:t>P</w:t>
      </w:r>
      <w:r w:rsidR="003D7A4B">
        <w:rPr>
          <w:rFonts w:ascii="Calibri" w:hAnsi="Calibri" w:cs="Calibri"/>
          <w:sz w:val="24"/>
          <w:szCs w:val="28"/>
        </w:rPr>
        <w:t xml:space="preserve"> approach during this time to encourage participants to voice their thought</w:t>
      </w:r>
      <w:r w:rsidR="00FA505C">
        <w:rPr>
          <w:rFonts w:ascii="Calibri" w:hAnsi="Calibri" w:cs="Calibri"/>
          <w:sz w:val="24"/>
          <w:szCs w:val="28"/>
        </w:rPr>
        <w:t xml:space="preserve">s </w:t>
      </w:r>
      <w:r w:rsidR="003D7A4B">
        <w:rPr>
          <w:rFonts w:ascii="Calibri" w:hAnsi="Calibri" w:cs="Calibri"/>
          <w:sz w:val="24"/>
          <w:szCs w:val="28"/>
        </w:rPr>
        <w:t xml:space="preserve">out loud. </w:t>
      </w:r>
      <w:r w:rsidR="0043362A">
        <w:rPr>
          <w:rFonts w:ascii="Calibri" w:hAnsi="Calibri" w:cs="Calibri"/>
          <w:sz w:val="24"/>
          <w:szCs w:val="28"/>
        </w:rPr>
        <w:t>As</w:t>
      </w:r>
      <w:r w:rsidR="00AA0470">
        <w:rPr>
          <w:rFonts w:ascii="Calibri" w:hAnsi="Calibri" w:cs="Calibri"/>
          <w:sz w:val="24"/>
          <w:szCs w:val="28"/>
        </w:rPr>
        <w:t xml:space="preserve"> users give their train of thought I will prompt them for more explanation through additional questions.  These questions may help identify participant’s motivations for a particular action, what their thoughts are of the</w:t>
      </w:r>
      <w:r w:rsidR="0043362A">
        <w:rPr>
          <w:rFonts w:ascii="Calibri" w:hAnsi="Calibri" w:cs="Calibri"/>
          <w:sz w:val="24"/>
          <w:szCs w:val="28"/>
        </w:rPr>
        <w:t>ir</w:t>
      </w:r>
      <w:r w:rsidR="00AA0470">
        <w:rPr>
          <w:rFonts w:ascii="Calibri" w:hAnsi="Calibri" w:cs="Calibri"/>
          <w:sz w:val="24"/>
          <w:szCs w:val="28"/>
        </w:rPr>
        <w:t xml:space="preserve"> current page’s layout</w:t>
      </w:r>
      <w:r w:rsidR="0043362A">
        <w:rPr>
          <w:rFonts w:ascii="Calibri" w:hAnsi="Calibri" w:cs="Calibri"/>
          <w:sz w:val="24"/>
          <w:szCs w:val="28"/>
        </w:rPr>
        <w:t>, and what, if anything, could be added to improve this feature.</w:t>
      </w:r>
    </w:p>
    <w:p w14:paraId="62C40DA0" w14:textId="77777777" w:rsidR="00AA0470" w:rsidRDefault="00AA0470" w:rsidP="00EF7AB2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5693BAD6" w14:textId="3776D830" w:rsidR="00FA505C" w:rsidRDefault="003D7A4B" w:rsidP="00EF7AB2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lastRenderedPageBreak/>
        <w:t xml:space="preserve">This </w:t>
      </w:r>
      <w:r w:rsidR="00AA0470">
        <w:rPr>
          <w:rFonts w:ascii="Calibri" w:hAnsi="Calibri" w:cs="Calibri"/>
          <w:sz w:val="24"/>
          <w:szCs w:val="28"/>
        </w:rPr>
        <w:t xml:space="preserve">approach </w:t>
      </w:r>
      <w:r>
        <w:rPr>
          <w:rFonts w:ascii="Calibri" w:hAnsi="Calibri" w:cs="Calibri"/>
          <w:sz w:val="24"/>
          <w:szCs w:val="28"/>
        </w:rPr>
        <w:t>will help me elicit real time feedback on</w:t>
      </w:r>
      <w:r w:rsidR="00B27EAA">
        <w:rPr>
          <w:rFonts w:ascii="Calibri" w:hAnsi="Calibri" w:cs="Calibri"/>
          <w:sz w:val="24"/>
          <w:szCs w:val="28"/>
        </w:rPr>
        <w:t xml:space="preserve"> any </w:t>
      </w:r>
      <w:r w:rsidR="00FA505C">
        <w:rPr>
          <w:rFonts w:ascii="Calibri" w:hAnsi="Calibri" w:cs="Calibri"/>
          <w:sz w:val="24"/>
          <w:szCs w:val="28"/>
        </w:rPr>
        <w:t>feature’s</w:t>
      </w:r>
      <w:r>
        <w:rPr>
          <w:rFonts w:ascii="Calibri" w:hAnsi="Calibri" w:cs="Calibri"/>
          <w:sz w:val="24"/>
          <w:szCs w:val="28"/>
        </w:rPr>
        <w:t xml:space="preserve"> participants</w:t>
      </w:r>
      <w:r w:rsidR="00B27EAA">
        <w:rPr>
          <w:rFonts w:ascii="Calibri" w:hAnsi="Calibri" w:cs="Calibri"/>
          <w:sz w:val="24"/>
          <w:szCs w:val="28"/>
        </w:rPr>
        <w:t xml:space="preserve"> find</w:t>
      </w:r>
      <w:r>
        <w:rPr>
          <w:rFonts w:ascii="Calibri" w:hAnsi="Calibri" w:cs="Calibri"/>
          <w:sz w:val="24"/>
          <w:szCs w:val="28"/>
        </w:rPr>
        <w:t xml:space="preserve"> </w:t>
      </w:r>
      <w:r w:rsidR="00B27EAA">
        <w:rPr>
          <w:rFonts w:ascii="Calibri" w:hAnsi="Calibri" w:cs="Calibri"/>
          <w:sz w:val="24"/>
          <w:szCs w:val="28"/>
        </w:rPr>
        <w:t xml:space="preserve">difficult to use, any features they </w:t>
      </w:r>
      <w:r w:rsidR="00FA505C">
        <w:rPr>
          <w:rFonts w:ascii="Calibri" w:hAnsi="Calibri" w:cs="Calibri"/>
          <w:sz w:val="24"/>
          <w:szCs w:val="28"/>
        </w:rPr>
        <w:t>fail</w:t>
      </w:r>
      <w:r w:rsidR="00B27EAA">
        <w:rPr>
          <w:rFonts w:ascii="Calibri" w:hAnsi="Calibri" w:cs="Calibri"/>
          <w:sz w:val="24"/>
          <w:szCs w:val="28"/>
        </w:rPr>
        <w:t xml:space="preserve"> to </w:t>
      </w:r>
      <w:r w:rsidR="00FA505C">
        <w:rPr>
          <w:rFonts w:ascii="Calibri" w:hAnsi="Calibri" w:cs="Calibri"/>
          <w:sz w:val="24"/>
          <w:szCs w:val="28"/>
        </w:rPr>
        <w:t>understand how to use</w:t>
      </w:r>
      <w:r w:rsidR="00B27EAA">
        <w:rPr>
          <w:rFonts w:ascii="Calibri" w:hAnsi="Calibri" w:cs="Calibri"/>
          <w:sz w:val="24"/>
          <w:szCs w:val="28"/>
        </w:rPr>
        <w:t xml:space="preserve">, and what features participants </w:t>
      </w:r>
      <w:r w:rsidR="00FA505C">
        <w:rPr>
          <w:rFonts w:ascii="Calibri" w:hAnsi="Calibri" w:cs="Calibri"/>
          <w:sz w:val="24"/>
          <w:szCs w:val="28"/>
        </w:rPr>
        <w:t>are most interested in</w:t>
      </w:r>
      <w:r w:rsidR="00B27EAA">
        <w:rPr>
          <w:rFonts w:ascii="Calibri" w:hAnsi="Calibri" w:cs="Calibri"/>
          <w:sz w:val="24"/>
          <w:szCs w:val="28"/>
        </w:rPr>
        <w:t>.</w:t>
      </w:r>
      <w:r w:rsidR="00AA0470">
        <w:rPr>
          <w:rFonts w:ascii="Calibri" w:hAnsi="Calibri" w:cs="Calibri"/>
          <w:sz w:val="24"/>
          <w:szCs w:val="28"/>
        </w:rPr>
        <w:t xml:space="preserve"> D</w:t>
      </w:r>
      <w:r w:rsidR="00FA505C">
        <w:rPr>
          <w:rFonts w:ascii="Calibri" w:hAnsi="Calibri" w:cs="Calibri"/>
          <w:sz w:val="24"/>
          <w:szCs w:val="28"/>
        </w:rPr>
        <w:t>ata</w:t>
      </w:r>
      <w:r w:rsidR="0014697A">
        <w:rPr>
          <w:rFonts w:ascii="Calibri" w:hAnsi="Calibri" w:cs="Calibri"/>
          <w:sz w:val="24"/>
          <w:szCs w:val="28"/>
        </w:rPr>
        <w:t xml:space="preserve"> </w:t>
      </w:r>
      <w:r w:rsidR="00AA0470">
        <w:rPr>
          <w:rFonts w:ascii="Calibri" w:hAnsi="Calibri" w:cs="Calibri"/>
          <w:sz w:val="24"/>
          <w:szCs w:val="28"/>
        </w:rPr>
        <w:t xml:space="preserve">gathered during this time </w:t>
      </w:r>
      <w:r w:rsidR="0014697A">
        <w:rPr>
          <w:rFonts w:ascii="Calibri" w:hAnsi="Calibri" w:cs="Calibri"/>
          <w:sz w:val="24"/>
          <w:szCs w:val="28"/>
        </w:rPr>
        <w:t xml:space="preserve">will </w:t>
      </w:r>
      <w:r w:rsidR="00FA505C">
        <w:rPr>
          <w:rFonts w:ascii="Calibri" w:hAnsi="Calibri" w:cs="Calibri"/>
          <w:sz w:val="24"/>
          <w:szCs w:val="28"/>
        </w:rPr>
        <w:t xml:space="preserve">inform any </w:t>
      </w:r>
      <w:r w:rsidR="00AA0470">
        <w:rPr>
          <w:rFonts w:ascii="Calibri" w:hAnsi="Calibri" w:cs="Calibri"/>
          <w:sz w:val="24"/>
          <w:szCs w:val="28"/>
        </w:rPr>
        <w:t xml:space="preserve">further </w:t>
      </w:r>
      <w:r w:rsidR="00FA505C">
        <w:rPr>
          <w:rFonts w:ascii="Calibri" w:hAnsi="Calibri" w:cs="Calibri"/>
          <w:sz w:val="24"/>
          <w:szCs w:val="28"/>
        </w:rPr>
        <w:t xml:space="preserve">changes I make to the system </w:t>
      </w:r>
      <w:r w:rsidR="00AA0470">
        <w:rPr>
          <w:rFonts w:ascii="Calibri" w:hAnsi="Calibri" w:cs="Calibri"/>
          <w:sz w:val="24"/>
          <w:szCs w:val="28"/>
        </w:rPr>
        <w:t>to</w:t>
      </w:r>
      <w:r w:rsidR="00FA505C">
        <w:rPr>
          <w:rFonts w:ascii="Calibri" w:hAnsi="Calibri" w:cs="Calibri"/>
          <w:sz w:val="24"/>
          <w:szCs w:val="28"/>
        </w:rPr>
        <w:t xml:space="preserve"> improve ease of use and overall </w:t>
      </w:r>
      <w:r w:rsidR="00AA0470">
        <w:rPr>
          <w:rFonts w:ascii="Calibri" w:hAnsi="Calibri" w:cs="Calibri"/>
          <w:sz w:val="24"/>
          <w:szCs w:val="28"/>
        </w:rPr>
        <w:t xml:space="preserve">user </w:t>
      </w:r>
      <w:r w:rsidR="00FA505C">
        <w:rPr>
          <w:rFonts w:ascii="Calibri" w:hAnsi="Calibri" w:cs="Calibri"/>
          <w:sz w:val="24"/>
          <w:szCs w:val="28"/>
        </w:rPr>
        <w:t>satisfaction.</w:t>
      </w:r>
    </w:p>
    <w:p w14:paraId="32B24CCB" w14:textId="72BA86B8" w:rsidR="00B27EAA" w:rsidRDefault="00B27EAA" w:rsidP="00EF7AB2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4010D15A" w14:textId="77777777" w:rsidR="003D7A4B" w:rsidRPr="00874AA1" w:rsidRDefault="003D7A4B" w:rsidP="003D7A4B">
      <w:pPr>
        <w:pStyle w:val="Heading1"/>
      </w:pPr>
      <w:r>
        <w:t>Questionnaire:</w:t>
      </w:r>
    </w:p>
    <w:p w14:paraId="78CF3428" w14:textId="77777777" w:rsidR="003D7A4B" w:rsidRDefault="003D7A4B" w:rsidP="00EF7AB2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33323314" w14:textId="473319B8" w:rsidR="003F0579" w:rsidRDefault="00AD5288" w:rsidP="00EF7AB2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 xml:space="preserve">Both sessions will finish with </w:t>
      </w:r>
      <w:r w:rsidR="0043362A">
        <w:rPr>
          <w:rFonts w:ascii="Calibri" w:hAnsi="Calibri" w:cs="Calibri"/>
          <w:sz w:val="24"/>
          <w:szCs w:val="28"/>
        </w:rPr>
        <w:t xml:space="preserve">a </w:t>
      </w:r>
      <w:r w:rsidRPr="00AD5288">
        <w:rPr>
          <w:rFonts w:ascii="Calibri" w:hAnsi="Calibri" w:cs="Calibri"/>
          <w:sz w:val="24"/>
          <w:szCs w:val="28"/>
        </w:rPr>
        <w:t>written questionnaire.</w:t>
      </w:r>
      <w:r w:rsidR="0043362A">
        <w:rPr>
          <w:rFonts w:ascii="Calibri" w:hAnsi="Calibri" w:cs="Calibri"/>
          <w:sz w:val="24"/>
          <w:szCs w:val="28"/>
        </w:rPr>
        <w:t xml:space="preserve"> Some questions in this questionnaire will take use a System Usability Scale, which are indicated below.</w:t>
      </w:r>
      <w:r w:rsidRPr="00AD5288">
        <w:rPr>
          <w:rFonts w:ascii="Calibri" w:hAnsi="Calibri" w:cs="Calibri"/>
          <w:sz w:val="24"/>
          <w:szCs w:val="28"/>
        </w:rPr>
        <w:t xml:space="preserve"> </w:t>
      </w:r>
      <w:r w:rsidR="003F0579">
        <w:rPr>
          <w:rFonts w:ascii="Calibri" w:hAnsi="Calibri" w:cs="Calibri"/>
          <w:sz w:val="24"/>
          <w:szCs w:val="28"/>
        </w:rPr>
        <w:t>Both questionnaires will include the following questions:</w:t>
      </w:r>
    </w:p>
    <w:p w14:paraId="195A5134" w14:textId="77777777" w:rsidR="001607AE" w:rsidRDefault="001607AE" w:rsidP="007F6E69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66EDD659" w14:textId="0853FE95" w:rsidR="001E3ADA" w:rsidRDefault="00DD5BF9" w:rsidP="00874AA1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The aim of this project is to develop a mobile application for the purposes of assisting in academic study and planning/tracking academic work. Do you believe this application fulfils this aim?</w:t>
      </w:r>
    </w:p>
    <w:p w14:paraId="4F9F79DD" w14:textId="32EC9C99" w:rsidR="0043362A" w:rsidRDefault="0043362A" w:rsidP="003F0579">
      <w:pPr>
        <w:pStyle w:val="ListBullet"/>
        <w:numPr>
          <w:ilvl w:val="0"/>
          <w:numId w:val="0"/>
        </w:numPr>
      </w:pPr>
    </w:p>
    <w:p w14:paraId="5262ACE5" w14:textId="77777777" w:rsidR="007F6E69" w:rsidRPr="001607AE" w:rsidRDefault="007F6E69" w:rsidP="007F6E69">
      <w:pPr>
        <w:pStyle w:val="ListBullet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i/>
          <w:iCs/>
          <w:sz w:val="24"/>
          <w:szCs w:val="28"/>
        </w:rPr>
        <w:t xml:space="preserve">(SUS) </w:t>
      </w:r>
      <w:r w:rsidRPr="001607AE">
        <w:rPr>
          <w:rFonts w:ascii="Calibri" w:hAnsi="Calibri" w:cs="Calibri"/>
          <w:sz w:val="24"/>
          <w:szCs w:val="28"/>
        </w:rPr>
        <w:t>I would use this system frequently</w:t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i/>
          <w:iCs/>
          <w:sz w:val="24"/>
          <w:szCs w:val="28"/>
        </w:rPr>
        <w:t>[1-10]</w:t>
      </w:r>
    </w:p>
    <w:p w14:paraId="2E8F9BF1" w14:textId="77777777" w:rsidR="007F6E69" w:rsidRPr="001607AE" w:rsidRDefault="007F6E69" w:rsidP="007F6E69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565E42B8" w14:textId="77777777" w:rsidR="007F6E69" w:rsidRPr="001607AE" w:rsidRDefault="007F6E69" w:rsidP="007F6E69">
      <w:pPr>
        <w:pStyle w:val="ListBullet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i/>
          <w:iCs/>
          <w:sz w:val="24"/>
          <w:szCs w:val="28"/>
        </w:rPr>
        <w:t xml:space="preserve">(SUS) </w:t>
      </w:r>
      <w:r w:rsidRPr="001607AE">
        <w:rPr>
          <w:rFonts w:ascii="Calibri" w:hAnsi="Calibri" w:cs="Calibri"/>
          <w:sz w:val="24"/>
          <w:szCs w:val="28"/>
        </w:rPr>
        <w:t>I found the system unnecessarily complex</w:t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i/>
          <w:iCs/>
          <w:sz w:val="24"/>
          <w:szCs w:val="28"/>
        </w:rPr>
        <w:t>[1-10]</w:t>
      </w:r>
    </w:p>
    <w:p w14:paraId="79326255" w14:textId="77777777" w:rsidR="007F6E69" w:rsidRPr="001607AE" w:rsidRDefault="007F6E69" w:rsidP="007F6E69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1CF360C0" w14:textId="77777777" w:rsidR="007F6E69" w:rsidRPr="001607AE" w:rsidRDefault="007F6E69" w:rsidP="007F6E69">
      <w:pPr>
        <w:pStyle w:val="ListBullet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i/>
          <w:iCs/>
          <w:sz w:val="24"/>
          <w:szCs w:val="28"/>
        </w:rPr>
        <w:t xml:space="preserve">(SUS) </w:t>
      </w:r>
      <w:r w:rsidRPr="001607AE">
        <w:rPr>
          <w:rFonts w:ascii="Calibri" w:hAnsi="Calibri" w:cs="Calibri"/>
          <w:sz w:val="24"/>
          <w:szCs w:val="28"/>
        </w:rPr>
        <w:t>I thought the system was easy to use</w:t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i/>
          <w:iCs/>
          <w:sz w:val="24"/>
          <w:szCs w:val="28"/>
        </w:rPr>
        <w:t>[1-10]</w:t>
      </w:r>
    </w:p>
    <w:p w14:paraId="3FD3619E" w14:textId="77777777" w:rsidR="007F6E69" w:rsidRPr="001607AE" w:rsidRDefault="007F6E69" w:rsidP="007F6E69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2B54C942" w14:textId="77777777" w:rsidR="007F6E69" w:rsidRPr="001607AE" w:rsidRDefault="007F6E69" w:rsidP="007F6E69">
      <w:pPr>
        <w:pStyle w:val="ListBullet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i/>
          <w:iCs/>
          <w:sz w:val="24"/>
          <w:szCs w:val="28"/>
        </w:rPr>
        <w:t xml:space="preserve">(SUS) </w:t>
      </w:r>
      <w:r w:rsidRPr="007F6E69">
        <w:rPr>
          <w:rFonts w:ascii="Calibri" w:hAnsi="Calibri" w:cs="Calibri"/>
          <w:sz w:val="24"/>
          <w:szCs w:val="28"/>
        </w:rPr>
        <w:t>Most people would learn to use this system very quickly</w:t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i/>
          <w:iCs/>
          <w:sz w:val="24"/>
          <w:szCs w:val="28"/>
        </w:rPr>
        <w:t>[1-10]</w:t>
      </w:r>
    </w:p>
    <w:p w14:paraId="6EB9C12A" w14:textId="77777777" w:rsidR="007F6E69" w:rsidRPr="001607AE" w:rsidRDefault="007F6E69" w:rsidP="007F6E69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67346071" w14:textId="77777777" w:rsidR="007F6E69" w:rsidRPr="001607AE" w:rsidRDefault="007F6E69" w:rsidP="007F6E69">
      <w:pPr>
        <w:pStyle w:val="ListBullet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i/>
          <w:iCs/>
          <w:sz w:val="24"/>
          <w:szCs w:val="28"/>
        </w:rPr>
        <w:t xml:space="preserve">(SUS) </w:t>
      </w:r>
      <w:r w:rsidRPr="001607AE">
        <w:rPr>
          <w:rFonts w:ascii="Calibri" w:hAnsi="Calibri" w:cs="Calibri"/>
          <w:sz w:val="24"/>
          <w:szCs w:val="28"/>
        </w:rPr>
        <w:t>I found the various functions in this system were well integrated</w:t>
      </w:r>
      <w:r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i/>
          <w:iCs/>
          <w:sz w:val="24"/>
          <w:szCs w:val="28"/>
        </w:rPr>
        <w:t>[1-10]</w:t>
      </w:r>
    </w:p>
    <w:p w14:paraId="3A405DFE" w14:textId="77777777" w:rsidR="007F6E69" w:rsidRPr="00B27EAA" w:rsidRDefault="007F6E69" w:rsidP="0043362A">
      <w:pPr>
        <w:pStyle w:val="ListBullet"/>
        <w:numPr>
          <w:ilvl w:val="0"/>
          <w:numId w:val="0"/>
        </w:numPr>
        <w:ind w:left="720" w:hanging="360"/>
      </w:pPr>
    </w:p>
    <w:p w14:paraId="59210FE6" w14:textId="3412E3D6" w:rsidR="00DD5BF9" w:rsidRDefault="00DD5BF9" w:rsidP="00874AA1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Were there any features of the application you felt were unnecessary and could be ignored?</w:t>
      </w:r>
    </w:p>
    <w:p w14:paraId="53BB4655" w14:textId="77777777" w:rsidR="0043362A" w:rsidRPr="00AD5288" w:rsidRDefault="0043362A" w:rsidP="0043362A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646BCE6F" w14:textId="5286108E" w:rsidR="00623F16" w:rsidRDefault="00623F16" w:rsidP="00874AA1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 xml:space="preserve">Were you aware of any limitations in this application? If so, list these limitations in order of priority, from most important to fix to least important to fix… </w:t>
      </w:r>
    </w:p>
    <w:p w14:paraId="7C360414" w14:textId="77777777" w:rsidR="0043362A" w:rsidRPr="00AD5288" w:rsidRDefault="0043362A" w:rsidP="0043362A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16DB5709" w14:textId="77777777" w:rsidR="001E3ADA" w:rsidRPr="00AD5288" w:rsidRDefault="00DD5BF9" w:rsidP="00874AA1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Would you recommend this product to your peers?</w:t>
      </w:r>
    </w:p>
    <w:p w14:paraId="40DF2355" w14:textId="4FF98F97" w:rsidR="003F0579" w:rsidRDefault="003F0579" w:rsidP="003F0579">
      <w:pPr>
        <w:pStyle w:val="ListBullet"/>
        <w:numPr>
          <w:ilvl w:val="0"/>
          <w:numId w:val="0"/>
        </w:numPr>
      </w:pPr>
    </w:p>
    <w:p w14:paraId="76FB6834" w14:textId="77777777" w:rsidR="003F0579" w:rsidRPr="00AD5288" w:rsidRDefault="003F0579" w:rsidP="003F0579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The student questionnaire will include the following questions</w:t>
      </w:r>
      <w:r>
        <w:rPr>
          <w:rFonts w:ascii="Calibri" w:hAnsi="Calibri" w:cs="Calibri"/>
          <w:sz w:val="24"/>
          <w:szCs w:val="28"/>
        </w:rPr>
        <w:t>:</w:t>
      </w:r>
    </w:p>
    <w:p w14:paraId="34067676" w14:textId="77A26314" w:rsidR="003F0579" w:rsidRDefault="003F0579" w:rsidP="003F0579">
      <w:pPr>
        <w:pStyle w:val="ListBullet"/>
        <w:numPr>
          <w:ilvl w:val="0"/>
          <w:numId w:val="0"/>
        </w:numPr>
      </w:pPr>
    </w:p>
    <w:p w14:paraId="7A7F836B" w14:textId="77777777" w:rsidR="003F0579" w:rsidRPr="00AD5288" w:rsidRDefault="003F0579" w:rsidP="003F0579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Do you have any previous experience using mobile applications in order to assist your study?</w:t>
      </w:r>
    </w:p>
    <w:p w14:paraId="08E1A0E7" w14:textId="77777777" w:rsidR="003F0579" w:rsidRPr="00AD5288" w:rsidRDefault="003F0579" w:rsidP="003F0579">
      <w:pPr>
        <w:pStyle w:val="ListBullet"/>
        <w:tabs>
          <w:tab w:val="clear" w:pos="360"/>
          <w:tab w:val="num" w:pos="720"/>
        </w:tabs>
        <w:ind w:left="1080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If yes, did it include any of the following features:</w:t>
      </w:r>
    </w:p>
    <w:p w14:paraId="52E6694D" w14:textId="77777777" w:rsidR="003F0579" w:rsidRPr="00AD5288" w:rsidRDefault="003F0579" w:rsidP="003F0579">
      <w:pPr>
        <w:pStyle w:val="ListBullet"/>
        <w:numPr>
          <w:ilvl w:val="1"/>
          <w:numId w:val="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6C628F54" w14:textId="77777777" w:rsidR="003F0579" w:rsidRPr="00AD5288" w:rsidRDefault="003F0579" w:rsidP="003F0579">
      <w:pPr>
        <w:pStyle w:val="ListBullet"/>
        <w:numPr>
          <w:ilvl w:val="1"/>
          <w:numId w:val="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1C2179FC" w14:textId="77777777" w:rsidR="003F0579" w:rsidRPr="00AD5288" w:rsidRDefault="003F0579" w:rsidP="003F0579">
      <w:pPr>
        <w:pStyle w:val="ListBullet"/>
        <w:numPr>
          <w:ilvl w:val="1"/>
          <w:numId w:val="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4B5184C0" w14:textId="77777777" w:rsidR="003F0579" w:rsidRPr="00AD5288" w:rsidRDefault="003F0579" w:rsidP="003F0579">
      <w:pPr>
        <w:pStyle w:val="ListBullet"/>
        <w:numPr>
          <w:ilvl w:val="1"/>
          <w:numId w:val="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Privacy Controls</w:t>
      </w:r>
    </w:p>
    <w:p w14:paraId="115E892D" w14:textId="77777777" w:rsidR="003F0579" w:rsidRPr="00AD5288" w:rsidRDefault="003F0579" w:rsidP="003F0579">
      <w:pPr>
        <w:pStyle w:val="ListBullet"/>
        <w:numPr>
          <w:ilvl w:val="1"/>
          <w:numId w:val="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Custom Profiles</w:t>
      </w:r>
    </w:p>
    <w:p w14:paraId="72C14B80" w14:textId="77777777" w:rsidR="003F0579" w:rsidRDefault="003F0579" w:rsidP="003F0579">
      <w:pPr>
        <w:pStyle w:val="ListBullet"/>
        <w:numPr>
          <w:ilvl w:val="1"/>
          <w:numId w:val="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Ability to Access Your Academic Timetable</w:t>
      </w:r>
    </w:p>
    <w:p w14:paraId="2BBFDC9F" w14:textId="77777777" w:rsidR="003F0579" w:rsidRDefault="003F0579" w:rsidP="003F0579">
      <w:pPr>
        <w:pStyle w:val="ListBullet"/>
        <w:numPr>
          <w:ilvl w:val="0"/>
          <w:numId w:val="0"/>
        </w:numPr>
      </w:pPr>
    </w:p>
    <w:p w14:paraId="58AF0E14" w14:textId="77777777" w:rsidR="003F0579" w:rsidRPr="00AD5288" w:rsidRDefault="003F0579" w:rsidP="003F0579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 would you identify as being most critical to this project’s success (Please Tick One)?</w:t>
      </w:r>
    </w:p>
    <w:p w14:paraId="4EBBE9A2" w14:textId="77777777" w:rsidR="003F0579" w:rsidRPr="00AD5288" w:rsidRDefault="003F0579" w:rsidP="003F0579">
      <w:pPr>
        <w:pStyle w:val="ListBullet"/>
        <w:numPr>
          <w:ilvl w:val="0"/>
          <w:numId w:val="8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19FED9ED" w14:textId="77777777" w:rsidR="003F0579" w:rsidRPr="00AD5288" w:rsidRDefault="003F0579" w:rsidP="003F0579">
      <w:pPr>
        <w:pStyle w:val="ListBullet"/>
        <w:numPr>
          <w:ilvl w:val="0"/>
          <w:numId w:val="8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60FB060E" w14:textId="77777777" w:rsidR="003F0579" w:rsidRPr="00AD5288" w:rsidRDefault="003F0579" w:rsidP="003F0579">
      <w:pPr>
        <w:pStyle w:val="ListBullet"/>
        <w:numPr>
          <w:ilvl w:val="0"/>
          <w:numId w:val="8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lastRenderedPageBreak/>
        <w:t>Shared Calendars</w:t>
      </w:r>
    </w:p>
    <w:p w14:paraId="19242054" w14:textId="77777777" w:rsidR="003F0579" w:rsidRPr="00AD5288" w:rsidRDefault="003F0579" w:rsidP="003F0579">
      <w:pPr>
        <w:pStyle w:val="ListBullet"/>
        <w:numPr>
          <w:ilvl w:val="0"/>
          <w:numId w:val="8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Privacy Controls</w:t>
      </w:r>
    </w:p>
    <w:p w14:paraId="19F8F6CF" w14:textId="77777777" w:rsidR="003F0579" w:rsidRPr="00AD5288" w:rsidRDefault="003F0579" w:rsidP="003F0579">
      <w:pPr>
        <w:pStyle w:val="ListBullet"/>
        <w:numPr>
          <w:ilvl w:val="0"/>
          <w:numId w:val="8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Custom Profiles</w:t>
      </w:r>
    </w:p>
    <w:p w14:paraId="7F2110D4" w14:textId="77777777" w:rsidR="003F0579" w:rsidRDefault="003F0579" w:rsidP="003F0579">
      <w:pPr>
        <w:pStyle w:val="ListBullet"/>
        <w:numPr>
          <w:ilvl w:val="0"/>
          <w:numId w:val="8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Ability to Access Your Academic Timetable</w:t>
      </w:r>
    </w:p>
    <w:p w14:paraId="328F869C" w14:textId="77777777" w:rsidR="003F0579" w:rsidRPr="00AD5288" w:rsidRDefault="003F0579" w:rsidP="003F0579">
      <w:pPr>
        <w:pStyle w:val="ListBullet"/>
        <w:numPr>
          <w:ilvl w:val="0"/>
          <w:numId w:val="0"/>
        </w:numPr>
        <w:ind w:left="720" w:hanging="360"/>
        <w:rPr>
          <w:rFonts w:ascii="Calibri" w:hAnsi="Calibri" w:cs="Calibri"/>
          <w:sz w:val="24"/>
          <w:szCs w:val="28"/>
        </w:rPr>
      </w:pPr>
    </w:p>
    <w:p w14:paraId="472BD03C" w14:textId="77777777" w:rsidR="003F0579" w:rsidRDefault="003F0579" w:rsidP="003F0579">
      <w:pPr>
        <w:pStyle w:val="ListBullet"/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features are least valuable to this project’s success (Please Tick One)?</w:t>
      </w:r>
    </w:p>
    <w:p w14:paraId="76E06529" w14:textId="77777777" w:rsidR="003F0579" w:rsidRPr="00B27EAA" w:rsidRDefault="003F0579" w:rsidP="003F0579">
      <w:pPr>
        <w:pStyle w:val="ListBullet"/>
        <w:numPr>
          <w:ilvl w:val="0"/>
          <w:numId w:val="9"/>
        </w:numPr>
        <w:rPr>
          <w:rFonts w:ascii="Calibri" w:hAnsi="Calibri" w:cs="Calibri"/>
          <w:sz w:val="24"/>
          <w:szCs w:val="28"/>
        </w:rPr>
      </w:pPr>
      <w:r w:rsidRPr="00B27EAA">
        <w:rPr>
          <w:rFonts w:ascii="Calibri" w:hAnsi="Calibri" w:cs="Calibri"/>
          <w:sz w:val="24"/>
          <w:szCs w:val="28"/>
        </w:rPr>
        <w:t>Messaging System</w:t>
      </w:r>
    </w:p>
    <w:p w14:paraId="1995CE28" w14:textId="77777777" w:rsidR="003F0579" w:rsidRPr="00B27EAA" w:rsidRDefault="003F0579" w:rsidP="003F0579">
      <w:pPr>
        <w:pStyle w:val="ListBullet"/>
        <w:numPr>
          <w:ilvl w:val="0"/>
          <w:numId w:val="9"/>
        </w:numPr>
        <w:rPr>
          <w:rFonts w:ascii="Calibri" w:hAnsi="Calibri" w:cs="Calibri"/>
          <w:sz w:val="24"/>
          <w:szCs w:val="28"/>
        </w:rPr>
      </w:pPr>
      <w:r w:rsidRPr="00B27EAA">
        <w:rPr>
          <w:rFonts w:ascii="Calibri" w:hAnsi="Calibri" w:cs="Calibri"/>
          <w:sz w:val="24"/>
          <w:szCs w:val="28"/>
        </w:rPr>
        <w:t>Ability to Share Files</w:t>
      </w:r>
    </w:p>
    <w:p w14:paraId="23129C8A" w14:textId="77777777" w:rsidR="003F0579" w:rsidRPr="00B27EAA" w:rsidRDefault="003F0579" w:rsidP="003F0579">
      <w:pPr>
        <w:pStyle w:val="ListBullet"/>
        <w:numPr>
          <w:ilvl w:val="0"/>
          <w:numId w:val="9"/>
        </w:numPr>
        <w:rPr>
          <w:rFonts w:ascii="Calibri" w:hAnsi="Calibri" w:cs="Calibri"/>
          <w:sz w:val="24"/>
          <w:szCs w:val="28"/>
        </w:rPr>
      </w:pPr>
      <w:r w:rsidRPr="00B27EAA">
        <w:rPr>
          <w:rFonts w:ascii="Calibri" w:hAnsi="Calibri" w:cs="Calibri"/>
          <w:sz w:val="24"/>
          <w:szCs w:val="28"/>
        </w:rPr>
        <w:t>Shared Calendars</w:t>
      </w:r>
    </w:p>
    <w:p w14:paraId="1C0C22F7" w14:textId="77777777" w:rsidR="003F0579" w:rsidRPr="00B27EAA" w:rsidRDefault="003F0579" w:rsidP="003F0579">
      <w:pPr>
        <w:pStyle w:val="ListBullet"/>
        <w:numPr>
          <w:ilvl w:val="0"/>
          <w:numId w:val="9"/>
        </w:numPr>
        <w:rPr>
          <w:rFonts w:ascii="Calibri" w:hAnsi="Calibri" w:cs="Calibri"/>
          <w:sz w:val="24"/>
          <w:szCs w:val="28"/>
        </w:rPr>
      </w:pPr>
      <w:r w:rsidRPr="00B27EAA">
        <w:rPr>
          <w:rFonts w:ascii="Calibri" w:hAnsi="Calibri" w:cs="Calibri"/>
          <w:sz w:val="24"/>
          <w:szCs w:val="28"/>
        </w:rPr>
        <w:t>Privacy Controls</w:t>
      </w:r>
    </w:p>
    <w:p w14:paraId="18A6267D" w14:textId="77777777" w:rsidR="003F0579" w:rsidRPr="00B27EAA" w:rsidRDefault="003F0579" w:rsidP="003F0579">
      <w:pPr>
        <w:pStyle w:val="ListBullet"/>
        <w:numPr>
          <w:ilvl w:val="0"/>
          <w:numId w:val="9"/>
        </w:numPr>
        <w:rPr>
          <w:rFonts w:ascii="Calibri" w:hAnsi="Calibri" w:cs="Calibri"/>
          <w:sz w:val="24"/>
          <w:szCs w:val="28"/>
        </w:rPr>
      </w:pPr>
      <w:r w:rsidRPr="00B27EAA">
        <w:rPr>
          <w:rFonts w:ascii="Calibri" w:hAnsi="Calibri" w:cs="Calibri"/>
          <w:sz w:val="24"/>
          <w:szCs w:val="28"/>
        </w:rPr>
        <w:t>Custom Profiles</w:t>
      </w:r>
    </w:p>
    <w:p w14:paraId="391F4B33" w14:textId="77777777" w:rsidR="003F0579" w:rsidRPr="0043362A" w:rsidRDefault="003F0579" w:rsidP="003F0579">
      <w:pPr>
        <w:pStyle w:val="ListBullet"/>
        <w:numPr>
          <w:ilvl w:val="0"/>
          <w:numId w:val="9"/>
        </w:numPr>
        <w:rPr>
          <w:rFonts w:asciiTheme="minorHAnsi" w:hAnsiTheme="minorHAnsi" w:cstheme="minorBidi"/>
        </w:rPr>
      </w:pPr>
      <w:r w:rsidRPr="00B27EAA">
        <w:rPr>
          <w:rFonts w:ascii="Calibri" w:hAnsi="Calibri" w:cs="Calibri"/>
          <w:sz w:val="24"/>
          <w:szCs w:val="28"/>
        </w:rPr>
        <w:t>Ability to Access Your Academic Timetable</w:t>
      </w:r>
    </w:p>
    <w:p w14:paraId="239717F4" w14:textId="7C7A6AA0" w:rsidR="003F0579" w:rsidRDefault="003F0579" w:rsidP="003F0579">
      <w:pPr>
        <w:pStyle w:val="ListBullet"/>
        <w:numPr>
          <w:ilvl w:val="0"/>
          <w:numId w:val="0"/>
        </w:numPr>
      </w:pPr>
    </w:p>
    <w:p w14:paraId="7F598983" w14:textId="6BC4FDF5" w:rsidR="003F0579" w:rsidRPr="003F0579" w:rsidRDefault="003F0579" w:rsidP="003F0579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  <w:r w:rsidRPr="003F0579">
        <w:rPr>
          <w:rFonts w:ascii="Calibri" w:hAnsi="Calibri" w:cs="Calibri"/>
          <w:sz w:val="24"/>
          <w:szCs w:val="28"/>
        </w:rPr>
        <w:t>The lecturer questionnaire will include the following questions:</w:t>
      </w:r>
    </w:p>
    <w:p w14:paraId="7F4F88D3" w14:textId="77777777" w:rsidR="003F0579" w:rsidRDefault="003F0579" w:rsidP="003F0579">
      <w:pPr>
        <w:pStyle w:val="ListBullet"/>
        <w:numPr>
          <w:ilvl w:val="0"/>
          <w:numId w:val="0"/>
        </w:numPr>
      </w:pPr>
    </w:p>
    <w:p w14:paraId="59E3A5F7" w14:textId="77777777" w:rsidR="009726A6" w:rsidRDefault="003F0579" w:rsidP="009726A6">
      <w:pPr>
        <w:pStyle w:val="ListBullet"/>
        <w:numPr>
          <w:ilvl w:val="0"/>
          <w:numId w:val="12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 xml:space="preserve">Do you have any previous experience using online resources </w:t>
      </w:r>
      <w:r w:rsidR="00D81947">
        <w:rPr>
          <w:rFonts w:ascii="Calibri" w:hAnsi="Calibri" w:cs="Calibri"/>
          <w:sz w:val="24"/>
          <w:szCs w:val="28"/>
        </w:rPr>
        <w:t>within a class setting</w:t>
      </w:r>
      <w:r>
        <w:rPr>
          <w:rFonts w:ascii="Calibri" w:hAnsi="Calibri" w:cs="Calibri"/>
          <w:sz w:val="24"/>
          <w:szCs w:val="28"/>
        </w:rPr>
        <w:t>?</w:t>
      </w:r>
    </w:p>
    <w:p w14:paraId="25926692" w14:textId="77777777" w:rsidR="009726A6" w:rsidRDefault="009726A6" w:rsidP="009726A6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60534FE9" w14:textId="0D62E25B" w:rsidR="003F0579" w:rsidRPr="009726A6" w:rsidRDefault="009726A6" w:rsidP="009726A6">
      <w:pPr>
        <w:pStyle w:val="ListBullet"/>
        <w:numPr>
          <w:ilvl w:val="0"/>
          <w:numId w:val="12"/>
        </w:numPr>
        <w:rPr>
          <w:rFonts w:ascii="Calibri" w:hAnsi="Calibri" w:cs="Calibri"/>
          <w:sz w:val="24"/>
          <w:szCs w:val="28"/>
        </w:rPr>
      </w:pPr>
      <w:r w:rsidRPr="009726A6">
        <w:rPr>
          <w:rFonts w:ascii="Calibri" w:hAnsi="Calibri" w:cs="Calibri"/>
          <w:sz w:val="24"/>
          <w:szCs w:val="28"/>
        </w:rPr>
        <w:t>In what ways could a ‘study planner’ improve productivity within your classes?</w:t>
      </w:r>
    </w:p>
    <w:p w14:paraId="4B8609FB" w14:textId="77777777" w:rsidR="009726A6" w:rsidRDefault="009726A6" w:rsidP="009726A6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  <w:bookmarkStart w:id="0" w:name="_GoBack"/>
      <w:bookmarkEnd w:id="0"/>
    </w:p>
    <w:p w14:paraId="5F585571" w14:textId="7C75BAA3" w:rsidR="003F0579" w:rsidRDefault="003F0579" w:rsidP="00393597">
      <w:pPr>
        <w:pStyle w:val="ListBullet"/>
        <w:numPr>
          <w:ilvl w:val="0"/>
          <w:numId w:val="12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Would you</w:t>
      </w:r>
      <w:r w:rsidR="00393597">
        <w:rPr>
          <w:rFonts w:ascii="Calibri" w:hAnsi="Calibri" w:cs="Calibri"/>
          <w:sz w:val="24"/>
          <w:szCs w:val="28"/>
        </w:rPr>
        <w:t>r</w:t>
      </w:r>
      <w:r>
        <w:rPr>
          <w:rFonts w:ascii="Calibri" w:hAnsi="Calibri" w:cs="Calibri"/>
          <w:sz w:val="24"/>
          <w:szCs w:val="28"/>
        </w:rPr>
        <w:t xml:space="preserve"> </w:t>
      </w:r>
      <w:r w:rsidR="00393597">
        <w:rPr>
          <w:rFonts w:ascii="Calibri" w:hAnsi="Calibri" w:cs="Calibri"/>
          <w:sz w:val="24"/>
          <w:szCs w:val="28"/>
        </w:rPr>
        <w:t>approach to this system be as an addition to your existing teaching resources or as a replacement for some existing system?</w:t>
      </w:r>
    </w:p>
    <w:p w14:paraId="08EA25EA" w14:textId="77777777" w:rsidR="00393597" w:rsidRPr="00393597" w:rsidRDefault="00393597" w:rsidP="00393597">
      <w:pPr>
        <w:pStyle w:val="ListBullet"/>
        <w:numPr>
          <w:ilvl w:val="0"/>
          <w:numId w:val="0"/>
        </w:numPr>
        <w:rPr>
          <w:rFonts w:ascii="Calibri" w:hAnsi="Calibri" w:cs="Calibri"/>
          <w:sz w:val="24"/>
          <w:szCs w:val="28"/>
        </w:rPr>
      </w:pPr>
    </w:p>
    <w:p w14:paraId="2E7DF4E5" w14:textId="200C862B" w:rsidR="003F0579" w:rsidRDefault="003F0579" w:rsidP="003F0579">
      <w:pPr>
        <w:pStyle w:val="ListBullet"/>
        <w:numPr>
          <w:ilvl w:val="0"/>
          <w:numId w:val="1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 would you identify as being most critical to this project’s success (Please Tick One)?</w:t>
      </w:r>
    </w:p>
    <w:p w14:paraId="2EDE0E5F" w14:textId="77777777" w:rsidR="003F0579" w:rsidRPr="00AD5288" w:rsidRDefault="003F0579" w:rsidP="003F0579">
      <w:pPr>
        <w:pStyle w:val="ListBullet"/>
        <w:numPr>
          <w:ilvl w:val="1"/>
          <w:numId w:val="13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17DA1D85" w14:textId="77777777" w:rsidR="003F0579" w:rsidRPr="00AD5288" w:rsidRDefault="003F0579" w:rsidP="003F0579">
      <w:pPr>
        <w:pStyle w:val="ListBullet"/>
        <w:numPr>
          <w:ilvl w:val="1"/>
          <w:numId w:val="13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25AB23FA" w14:textId="77777777" w:rsidR="003F0579" w:rsidRPr="00AD5288" w:rsidRDefault="003F0579" w:rsidP="003F0579">
      <w:pPr>
        <w:pStyle w:val="ListBullet"/>
        <w:numPr>
          <w:ilvl w:val="1"/>
          <w:numId w:val="13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6924271C" w14:textId="742DBF3C" w:rsidR="003F0579" w:rsidRDefault="0001447C" w:rsidP="003F0579">
      <w:pPr>
        <w:pStyle w:val="ListBullet"/>
        <w:numPr>
          <w:ilvl w:val="1"/>
          <w:numId w:val="13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Push Notifications</w:t>
      </w:r>
    </w:p>
    <w:p w14:paraId="1B83EB14" w14:textId="77777777" w:rsidR="003F0579" w:rsidRPr="00AD5288" w:rsidRDefault="003F0579" w:rsidP="003F0579">
      <w:pPr>
        <w:pStyle w:val="ListBullet"/>
        <w:numPr>
          <w:ilvl w:val="0"/>
          <w:numId w:val="0"/>
        </w:numPr>
        <w:ind w:left="720"/>
        <w:rPr>
          <w:rFonts w:ascii="Calibri" w:hAnsi="Calibri" w:cs="Calibri"/>
          <w:sz w:val="24"/>
          <w:szCs w:val="28"/>
        </w:rPr>
      </w:pPr>
    </w:p>
    <w:p w14:paraId="06111248" w14:textId="77777777" w:rsidR="003F0579" w:rsidRDefault="003F0579" w:rsidP="003F0579">
      <w:pPr>
        <w:pStyle w:val="ListBullet"/>
        <w:numPr>
          <w:ilvl w:val="0"/>
          <w:numId w:val="12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What core features are least valuable to this project’s success (Please Tick One)?</w:t>
      </w:r>
    </w:p>
    <w:p w14:paraId="56F5A348" w14:textId="77777777" w:rsidR="0001447C" w:rsidRPr="00AD5288" w:rsidRDefault="0001447C" w:rsidP="0001447C">
      <w:pPr>
        <w:pStyle w:val="ListBullet"/>
        <w:numPr>
          <w:ilvl w:val="1"/>
          <w:numId w:val="1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Messaging System</w:t>
      </w:r>
    </w:p>
    <w:p w14:paraId="2885D381" w14:textId="77777777" w:rsidR="0001447C" w:rsidRPr="00AD5288" w:rsidRDefault="0001447C" w:rsidP="0001447C">
      <w:pPr>
        <w:pStyle w:val="ListBullet"/>
        <w:numPr>
          <w:ilvl w:val="1"/>
          <w:numId w:val="1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Ability to Share Files</w:t>
      </w:r>
    </w:p>
    <w:p w14:paraId="310FC73E" w14:textId="77777777" w:rsidR="0001447C" w:rsidRPr="00AD5288" w:rsidRDefault="0001447C" w:rsidP="0001447C">
      <w:pPr>
        <w:pStyle w:val="ListBullet"/>
        <w:numPr>
          <w:ilvl w:val="1"/>
          <w:numId w:val="15"/>
        </w:numPr>
        <w:rPr>
          <w:rFonts w:ascii="Calibri" w:hAnsi="Calibri" w:cs="Calibri"/>
          <w:sz w:val="24"/>
          <w:szCs w:val="28"/>
        </w:rPr>
      </w:pPr>
      <w:r w:rsidRPr="00AD5288">
        <w:rPr>
          <w:rFonts w:ascii="Calibri" w:hAnsi="Calibri" w:cs="Calibri"/>
          <w:sz w:val="24"/>
          <w:szCs w:val="28"/>
        </w:rPr>
        <w:t>Shared Calendars</w:t>
      </w:r>
    </w:p>
    <w:p w14:paraId="2FC35917" w14:textId="3DE329C6" w:rsidR="00C3108D" w:rsidRPr="00C3108D" w:rsidRDefault="0001447C" w:rsidP="00C3108D">
      <w:pPr>
        <w:pStyle w:val="ListBullet"/>
        <w:numPr>
          <w:ilvl w:val="1"/>
          <w:numId w:val="15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Push Notifications</w:t>
      </w:r>
    </w:p>
    <w:p w14:paraId="76F6FF87" w14:textId="77777777" w:rsidR="00C3108D" w:rsidRPr="00874AA1" w:rsidRDefault="00C3108D" w:rsidP="00C3108D">
      <w:pPr>
        <w:pStyle w:val="ListBullet"/>
        <w:numPr>
          <w:ilvl w:val="0"/>
          <w:numId w:val="0"/>
        </w:numPr>
      </w:pPr>
    </w:p>
    <w:p w14:paraId="52E7F4BE" w14:textId="05A31FC8" w:rsidR="00EF7AB2" w:rsidRDefault="001F6A51" w:rsidP="009D73AE">
      <w:pPr>
        <w:pStyle w:val="Heading1"/>
      </w:pPr>
      <w:r>
        <w:t>Metrics:</w:t>
      </w:r>
    </w:p>
    <w:p w14:paraId="3AB60B12" w14:textId="3FB94C2B" w:rsidR="005579E1" w:rsidRDefault="005579E1" w:rsidP="00572746"/>
    <w:p w14:paraId="42ABEDD4" w14:textId="1C2DD416" w:rsidR="00572746" w:rsidRPr="00572746" w:rsidRDefault="00572746" w:rsidP="00572746">
      <w:pPr>
        <w:rPr>
          <w:rFonts w:ascii="Calibri" w:hAnsi="Calibri" w:cs="Calibri"/>
        </w:rPr>
      </w:pPr>
      <w:r w:rsidRPr="00572746">
        <w:rPr>
          <w:rFonts w:ascii="Calibri" w:hAnsi="Calibri" w:cs="Calibri"/>
        </w:rPr>
        <w:t>Metrics will be measured by myself during observations of participants using the application.</w:t>
      </w:r>
    </w:p>
    <w:p w14:paraId="351A8F3B" w14:textId="77777777" w:rsidR="00572746" w:rsidRDefault="00572746" w:rsidP="00572746"/>
    <w:p w14:paraId="27A503C0" w14:textId="1EB3AD96" w:rsidR="00EF7AB2" w:rsidRDefault="00B96940" w:rsidP="009D73AE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Success Rate (</w:t>
      </w:r>
      <w:r w:rsidR="004600AC">
        <w:rPr>
          <w:rFonts w:ascii="Calibri" w:hAnsi="Calibri" w:cs="Calibri"/>
        </w:rPr>
        <w:t>Objective</w:t>
      </w:r>
      <w:r w:rsidR="00572746">
        <w:rPr>
          <w:rFonts w:ascii="Calibri" w:hAnsi="Calibri" w:cs="Calibri"/>
        </w:rPr>
        <w:t xml:space="preserve"> &amp; </w:t>
      </w:r>
      <w:r>
        <w:rPr>
          <w:rFonts w:ascii="Calibri" w:hAnsi="Calibri" w:cs="Calibri"/>
        </w:rPr>
        <w:t>Quantitative)</w:t>
      </w:r>
    </w:p>
    <w:p w14:paraId="6EF383CF" w14:textId="08640D77" w:rsidR="005579E1" w:rsidRDefault="005579E1" w:rsidP="005579E1">
      <w:pPr>
        <w:rPr>
          <w:rFonts w:ascii="Calibri" w:hAnsi="Calibri" w:cs="Calibri"/>
        </w:rPr>
      </w:pPr>
    </w:p>
    <w:p w14:paraId="0165313A" w14:textId="581C3DF6" w:rsidR="005579E1" w:rsidRDefault="004600AC" w:rsidP="005579E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NB: This metric helps investigate the percentage of users who were able to successfully complete each task </w:t>
      </w:r>
    </w:p>
    <w:p w14:paraId="7D41E04A" w14:textId="77777777" w:rsidR="005579E1" w:rsidRPr="005579E1" w:rsidRDefault="005579E1" w:rsidP="005579E1">
      <w:pPr>
        <w:rPr>
          <w:rFonts w:ascii="Calibri" w:hAnsi="Calibri" w:cs="Calibri"/>
        </w:rPr>
      </w:pPr>
    </w:p>
    <w:p w14:paraId="008DB7B8" w14:textId="60F64671" w:rsidR="009D73AE" w:rsidRDefault="009D73AE" w:rsidP="009D73AE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5579E1">
        <w:rPr>
          <w:rFonts w:ascii="Calibri" w:hAnsi="Calibri" w:cs="Calibri"/>
        </w:rPr>
        <w:t>Number of Errors</w:t>
      </w:r>
      <w:r w:rsidR="005579E1">
        <w:rPr>
          <w:rFonts w:ascii="Calibri" w:hAnsi="Calibri" w:cs="Calibri"/>
        </w:rPr>
        <w:t xml:space="preserve"> (</w:t>
      </w:r>
      <w:r w:rsidR="004600AC">
        <w:rPr>
          <w:rFonts w:ascii="Calibri" w:hAnsi="Calibri" w:cs="Calibri"/>
        </w:rPr>
        <w:t>Objective</w:t>
      </w:r>
      <w:r w:rsidR="00572746">
        <w:rPr>
          <w:rFonts w:ascii="Calibri" w:hAnsi="Calibri" w:cs="Calibri"/>
        </w:rPr>
        <w:t xml:space="preserve"> &amp; </w:t>
      </w:r>
      <w:r w:rsidR="005579E1">
        <w:rPr>
          <w:rFonts w:ascii="Calibri" w:hAnsi="Calibri" w:cs="Calibri"/>
        </w:rPr>
        <w:t>Quantitative)</w:t>
      </w:r>
    </w:p>
    <w:p w14:paraId="7A5FC50A" w14:textId="7DE2DD8E" w:rsidR="005579E1" w:rsidRDefault="005579E1" w:rsidP="005579E1">
      <w:pPr>
        <w:rPr>
          <w:rFonts w:ascii="Calibri" w:hAnsi="Calibri" w:cs="Calibri"/>
        </w:rPr>
      </w:pPr>
    </w:p>
    <w:p w14:paraId="035A82A1" w14:textId="0B5E6139" w:rsidR="005579E1" w:rsidRDefault="000659E9" w:rsidP="005579E1">
      <w:pPr>
        <w:rPr>
          <w:rFonts w:ascii="Calibri" w:hAnsi="Calibri" w:cs="Calibri"/>
        </w:rPr>
      </w:pPr>
      <w:r>
        <w:rPr>
          <w:rFonts w:ascii="Calibri" w:hAnsi="Calibri" w:cs="Calibri"/>
        </w:rPr>
        <w:t>NB: This metric helps investigate the average number of times an error occurred during a single task per user</w:t>
      </w:r>
    </w:p>
    <w:p w14:paraId="6394EFE1" w14:textId="77777777" w:rsidR="005579E1" w:rsidRPr="005579E1" w:rsidRDefault="005579E1" w:rsidP="005579E1">
      <w:pPr>
        <w:rPr>
          <w:rFonts w:ascii="Calibri" w:hAnsi="Calibri" w:cs="Calibri"/>
        </w:rPr>
      </w:pPr>
    </w:p>
    <w:p w14:paraId="57CDAE96" w14:textId="5DA9EC81" w:rsidR="009D73AE" w:rsidRDefault="009D73AE" w:rsidP="009D73AE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5579E1">
        <w:rPr>
          <w:rFonts w:ascii="Calibri" w:hAnsi="Calibri" w:cs="Calibri"/>
        </w:rPr>
        <w:lastRenderedPageBreak/>
        <w:t>Time Based Efficiency</w:t>
      </w:r>
      <w:r w:rsidR="000659E9">
        <w:rPr>
          <w:rFonts w:ascii="Calibri" w:hAnsi="Calibri" w:cs="Calibri"/>
        </w:rPr>
        <w:t xml:space="preserve"> (</w:t>
      </w:r>
      <w:r w:rsidR="004600AC">
        <w:rPr>
          <w:rFonts w:ascii="Calibri" w:hAnsi="Calibri" w:cs="Calibri"/>
        </w:rPr>
        <w:t>Objective</w:t>
      </w:r>
      <w:r w:rsidR="00572746">
        <w:rPr>
          <w:rFonts w:ascii="Calibri" w:hAnsi="Calibri" w:cs="Calibri"/>
        </w:rPr>
        <w:t xml:space="preserve"> &amp; </w:t>
      </w:r>
      <w:r w:rsidR="000659E9">
        <w:rPr>
          <w:rFonts w:ascii="Calibri" w:hAnsi="Calibri" w:cs="Calibri"/>
        </w:rPr>
        <w:t>Quantitative)</w:t>
      </w:r>
    </w:p>
    <w:p w14:paraId="5D9F6947" w14:textId="573DB85E" w:rsidR="005579E1" w:rsidRDefault="005579E1" w:rsidP="005579E1">
      <w:pPr>
        <w:rPr>
          <w:rFonts w:ascii="Calibri" w:hAnsi="Calibri" w:cs="Calibri"/>
        </w:rPr>
      </w:pPr>
    </w:p>
    <w:p w14:paraId="75D6D7CB" w14:textId="1BF1A005" w:rsidR="005579E1" w:rsidRDefault="000659E9" w:rsidP="005579E1">
      <w:pPr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</w:rPr>
        <w:t xml:space="preserve">NB: </w:t>
      </w:r>
      <w:r w:rsidRPr="000659E9">
        <w:rPr>
          <w:rFonts w:ascii="Calibri" w:hAnsi="Calibri" w:cs="Calibri"/>
          <w:shd w:val="clear" w:color="auto" w:fill="FFFFFF"/>
        </w:rPr>
        <w:t>This metric helps investigat</w:t>
      </w:r>
      <w:r>
        <w:rPr>
          <w:rFonts w:ascii="Calibri" w:hAnsi="Calibri" w:cs="Calibri"/>
          <w:shd w:val="clear" w:color="auto" w:fill="FFFFFF"/>
        </w:rPr>
        <w:t>e</w:t>
      </w:r>
      <w:r w:rsidRPr="000659E9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how </w:t>
      </w:r>
      <w:r w:rsidR="00B96940">
        <w:rPr>
          <w:rFonts w:ascii="Calibri" w:hAnsi="Calibri" w:cs="Calibri"/>
        </w:rPr>
        <w:t>long a user spends on a given feature</w:t>
      </w:r>
    </w:p>
    <w:p w14:paraId="5A1C4BFF" w14:textId="77777777" w:rsidR="005579E1" w:rsidRPr="005579E1" w:rsidRDefault="005579E1" w:rsidP="005579E1">
      <w:pPr>
        <w:rPr>
          <w:rFonts w:ascii="Calibri" w:hAnsi="Calibri" w:cs="Calibri"/>
        </w:rPr>
      </w:pPr>
    </w:p>
    <w:p w14:paraId="08AF98CC" w14:textId="10A78558" w:rsidR="009D73AE" w:rsidRDefault="00B96940" w:rsidP="009D73AE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User’s Subjective</w:t>
      </w:r>
      <w:r w:rsidR="009D73AE" w:rsidRPr="005579E1">
        <w:rPr>
          <w:rFonts w:ascii="Calibri" w:hAnsi="Calibri" w:cs="Calibri"/>
        </w:rPr>
        <w:t xml:space="preserve"> Satisfaction</w:t>
      </w:r>
      <w:r>
        <w:rPr>
          <w:rFonts w:ascii="Calibri" w:hAnsi="Calibri" w:cs="Calibri"/>
        </w:rPr>
        <w:t xml:space="preserve"> </w:t>
      </w:r>
      <w:r w:rsidRPr="005579E1">
        <w:rPr>
          <w:rFonts w:ascii="Calibri" w:hAnsi="Calibri" w:cs="Calibri"/>
        </w:rPr>
        <w:t>Level</w:t>
      </w:r>
      <w:r>
        <w:rPr>
          <w:rFonts w:ascii="Calibri" w:hAnsi="Calibri" w:cs="Calibri"/>
        </w:rPr>
        <w:t xml:space="preserve"> (Qualitative)</w:t>
      </w:r>
    </w:p>
    <w:p w14:paraId="2B7657EA" w14:textId="78D743F9" w:rsidR="005579E1" w:rsidRDefault="005579E1" w:rsidP="005579E1">
      <w:pPr>
        <w:rPr>
          <w:rFonts w:ascii="Calibri" w:hAnsi="Calibri" w:cs="Calibri"/>
        </w:rPr>
      </w:pPr>
    </w:p>
    <w:p w14:paraId="0A5A17AB" w14:textId="66834E6F" w:rsidR="005244D5" w:rsidRPr="004600AC" w:rsidRDefault="000659E9" w:rsidP="00874AA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hd w:val="clear" w:color="auto" w:fill="FFFFFF"/>
        </w:rPr>
        <w:t xml:space="preserve">NB: </w:t>
      </w:r>
      <w:r w:rsidR="00B96940" w:rsidRPr="000659E9">
        <w:rPr>
          <w:rFonts w:ascii="Calibri" w:hAnsi="Calibri" w:cs="Calibri"/>
          <w:shd w:val="clear" w:color="auto" w:fill="FFFFFF"/>
        </w:rPr>
        <w:t>This metric helps investigat</w:t>
      </w:r>
      <w:r>
        <w:rPr>
          <w:rFonts w:ascii="Calibri" w:hAnsi="Calibri" w:cs="Calibri"/>
          <w:shd w:val="clear" w:color="auto" w:fill="FFFFFF"/>
        </w:rPr>
        <w:t>e</w:t>
      </w:r>
      <w:r w:rsidR="00B96940" w:rsidRPr="000659E9">
        <w:rPr>
          <w:rFonts w:ascii="Calibri" w:hAnsi="Calibri" w:cs="Calibri"/>
          <w:shd w:val="clear" w:color="auto" w:fill="FFFFFF"/>
        </w:rPr>
        <w:t xml:space="preserve"> the general impression of users confronted with the system</w:t>
      </w:r>
      <w:r>
        <w:rPr>
          <w:rFonts w:ascii="Calibri" w:hAnsi="Calibri" w:cs="Calibri"/>
          <w:shd w:val="clear" w:color="auto" w:fill="FFFFFF"/>
        </w:rPr>
        <w:t xml:space="preserve"> (Likert Scale)</w:t>
      </w:r>
    </w:p>
    <w:p w14:paraId="3D4ABE55" w14:textId="77777777" w:rsidR="00044941" w:rsidRPr="00874AA1" w:rsidRDefault="00044941" w:rsidP="001F6A51">
      <w:pPr>
        <w:pStyle w:val="Heading2"/>
      </w:pPr>
    </w:p>
    <w:sectPr w:rsidR="00044941" w:rsidRPr="00874AA1" w:rsidSect="00B2190E">
      <w:pgSz w:w="11906" w:h="16838" w:code="9"/>
      <w:pgMar w:top="1151" w:right="1361" w:bottom="1151" w:left="1361" w:header="578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0F8125" w14:textId="77777777" w:rsidR="00982153" w:rsidRDefault="00982153" w:rsidP="00524988">
      <w:r>
        <w:separator/>
      </w:r>
    </w:p>
  </w:endnote>
  <w:endnote w:type="continuationSeparator" w:id="0">
    <w:p w14:paraId="00787DFB" w14:textId="77777777" w:rsidR="00982153" w:rsidRDefault="00982153" w:rsidP="00524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706349" w14:textId="77777777" w:rsidR="00982153" w:rsidRDefault="00982153" w:rsidP="00524988">
      <w:r>
        <w:separator/>
      </w:r>
    </w:p>
  </w:footnote>
  <w:footnote w:type="continuationSeparator" w:id="0">
    <w:p w14:paraId="79ABF62B" w14:textId="77777777" w:rsidR="00982153" w:rsidRDefault="00982153" w:rsidP="00524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866588"/>
    <w:multiLevelType w:val="hybridMultilevel"/>
    <w:tmpl w:val="2A3C8C7A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43874F8"/>
    <w:multiLevelType w:val="hybridMultilevel"/>
    <w:tmpl w:val="01848712"/>
    <w:lvl w:ilvl="0" w:tplc="B3B6CEE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C4006"/>
    <w:multiLevelType w:val="hybridMultilevel"/>
    <w:tmpl w:val="AD366E68"/>
    <w:lvl w:ilvl="0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F2284C"/>
    <w:multiLevelType w:val="hybridMultilevel"/>
    <w:tmpl w:val="1444F944"/>
    <w:lvl w:ilvl="0" w:tplc="E8244B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15A2F1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421FB9"/>
    <w:multiLevelType w:val="hybridMultilevel"/>
    <w:tmpl w:val="6EC04D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100DA"/>
    <w:multiLevelType w:val="hybridMultilevel"/>
    <w:tmpl w:val="AFC6C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A2F1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16F4E"/>
    <w:multiLevelType w:val="multilevel"/>
    <w:tmpl w:val="A8F2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E5D15"/>
    <w:multiLevelType w:val="hybridMultilevel"/>
    <w:tmpl w:val="91002ECC"/>
    <w:lvl w:ilvl="0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0B120D"/>
    <w:multiLevelType w:val="hybridMultilevel"/>
    <w:tmpl w:val="58A2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012B1"/>
    <w:multiLevelType w:val="hybridMultilevel"/>
    <w:tmpl w:val="8C82D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B6CEE0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EA75D5"/>
    <w:multiLevelType w:val="hybridMultilevel"/>
    <w:tmpl w:val="ED3E28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DF5A60"/>
    <w:multiLevelType w:val="hybridMultilevel"/>
    <w:tmpl w:val="9A401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5A2F1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3"/>
  </w:num>
  <w:num w:numId="9">
    <w:abstractNumId w:val="10"/>
  </w:num>
  <w:num w:numId="10">
    <w:abstractNumId w:val="5"/>
  </w:num>
  <w:num w:numId="11">
    <w:abstractNumId w:val="8"/>
  </w:num>
  <w:num w:numId="12">
    <w:abstractNumId w:val="11"/>
  </w:num>
  <w:num w:numId="13">
    <w:abstractNumId w:val="12"/>
  </w:num>
  <w:num w:numId="14">
    <w:abstractNumId w:val="7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51"/>
    <w:rsid w:val="0001447C"/>
    <w:rsid w:val="00020DAF"/>
    <w:rsid w:val="00044941"/>
    <w:rsid w:val="000659E9"/>
    <w:rsid w:val="00076856"/>
    <w:rsid w:val="00097C80"/>
    <w:rsid w:val="0014697A"/>
    <w:rsid w:val="00151A42"/>
    <w:rsid w:val="001607AE"/>
    <w:rsid w:val="001E3ADA"/>
    <w:rsid w:val="001F6A51"/>
    <w:rsid w:val="002261A4"/>
    <w:rsid w:val="002F1EA7"/>
    <w:rsid w:val="003169C1"/>
    <w:rsid w:val="00393597"/>
    <w:rsid w:val="003D7A4B"/>
    <w:rsid w:val="003F0579"/>
    <w:rsid w:val="00432A3E"/>
    <w:rsid w:val="0043362A"/>
    <w:rsid w:val="004600AC"/>
    <w:rsid w:val="00481FAD"/>
    <w:rsid w:val="00483FFD"/>
    <w:rsid w:val="005244D5"/>
    <w:rsid w:val="00524988"/>
    <w:rsid w:val="00551F99"/>
    <w:rsid w:val="005579E1"/>
    <w:rsid w:val="00563FE4"/>
    <w:rsid w:val="00572746"/>
    <w:rsid w:val="005733DE"/>
    <w:rsid w:val="00575138"/>
    <w:rsid w:val="00575C9D"/>
    <w:rsid w:val="005854E9"/>
    <w:rsid w:val="00623F16"/>
    <w:rsid w:val="00635D86"/>
    <w:rsid w:val="006C72F8"/>
    <w:rsid w:val="00727FAF"/>
    <w:rsid w:val="00744042"/>
    <w:rsid w:val="00783197"/>
    <w:rsid w:val="007C7B8B"/>
    <w:rsid w:val="007F6E69"/>
    <w:rsid w:val="00874AA1"/>
    <w:rsid w:val="00970BFE"/>
    <w:rsid w:val="009726A6"/>
    <w:rsid w:val="00982153"/>
    <w:rsid w:val="00985651"/>
    <w:rsid w:val="009D73AE"/>
    <w:rsid w:val="009F6522"/>
    <w:rsid w:val="00AA0470"/>
    <w:rsid w:val="00AD5288"/>
    <w:rsid w:val="00B2190E"/>
    <w:rsid w:val="00B27EAA"/>
    <w:rsid w:val="00B9517C"/>
    <w:rsid w:val="00B96940"/>
    <w:rsid w:val="00BE73BB"/>
    <w:rsid w:val="00C07B50"/>
    <w:rsid w:val="00C3108D"/>
    <w:rsid w:val="00D56D4E"/>
    <w:rsid w:val="00D81947"/>
    <w:rsid w:val="00DD5BF9"/>
    <w:rsid w:val="00DF2D59"/>
    <w:rsid w:val="00EF7AB2"/>
    <w:rsid w:val="00FA505C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4E41B"/>
  <w15:chartTrackingRefBased/>
  <w15:docId w15:val="{FCE5E65B-CCC7-6E46-BDCA-BA437466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940"/>
    <w:pPr>
      <w:spacing w:after="0" w:line="240" w:lineRule="auto"/>
    </w:pPr>
    <w:rPr>
      <w:rFonts w:ascii="Times New Roman" w:eastAsia="Times New Roman" w:hAnsi="Times New Roman" w:cs="Times New Roman"/>
      <w:lang w:val="en-GB" w:eastAsia="en-GB"/>
    </w:rPr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Indented">
    <w:name w:val="Normal – Indented"/>
    <w:basedOn w:val="Normal"/>
    <w:uiPriority w:val="12"/>
    <w:qFormat/>
    <w:rsid w:val="00874AA1"/>
    <w:pPr>
      <w:ind w:left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C07B5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73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73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73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73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73A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3A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3A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4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hew-mac/Library/Containers/com.microsoft.Word/Data/Library/Application%20Support/Microsoft/Office/16.0/DTS/Search/%7b3CE9C38E-D6E6-FE42-A3C4-EDF7EBF4D3F4%7dtf6740983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{3CE9C38E-D6E6-FE42-A3C4-EDF7EBF4D3F4}tf67409836.dotx</Template>
  <TotalTime>95</TotalTime>
  <Pages>4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Frankland, Matthew</dc:creator>
  <cp:keywords/>
  <dc:description/>
  <cp:lastModifiedBy>Frankland, Matthew</cp:lastModifiedBy>
  <cp:revision>15</cp:revision>
  <dcterms:created xsi:type="dcterms:W3CDTF">2020-02-21T15:56:00Z</dcterms:created>
  <dcterms:modified xsi:type="dcterms:W3CDTF">2020-03-01T14:04:00Z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